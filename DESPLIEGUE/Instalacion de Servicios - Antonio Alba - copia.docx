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1E26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23F10ED" wp14:editId="387921F3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938B9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A18368E" wp14:editId="2DF19FCF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FE76EED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75784CA8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98C80D9" wp14:editId="0E37C499">
                      <wp:extent cx="3528695" cy="17335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7335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FB293D4" w14:textId="47E55AB6" w:rsidR="00081A1D" w:rsidRPr="00D86945" w:rsidRDefault="00081A1D" w:rsidP="00D077E9">
                                  <w:pPr>
                                    <w:pStyle w:val="Ttulo"/>
                                    <w:spacing w:after="0"/>
                                    <w:rPr>
                                      <w:lang w:bidi="es-ES"/>
                                    </w:rPr>
                                  </w:pPr>
                                  <w:r>
                                    <w:rPr>
                                      <w:lang w:bidi="es-ES"/>
                                    </w:rPr>
                                    <w:t>Instalación de Servicios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98C80D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13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" filled="f" stroked="f" strokeweight=".5pt">
                      <v:textbox>
                        <w:txbxContent>
                          <w:p w14:paraId="4FB293D4" w14:textId="47E55AB6" w:rsidR="00081A1D" w:rsidRPr="00D86945" w:rsidRDefault="00081A1D" w:rsidP="00D077E9">
                            <w:pPr>
                              <w:pStyle w:val="Ttulo"/>
                              <w:spacing w:after="0"/>
                              <w:rPr>
                                <w:lang w:bidi="es-ES"/>
                              </w:rPr>
                            </w:pPr>
                            <w:r>
                              <w:rPr>
                                <w:lang w:bidi="es-ES"/>
                              </w:rPr>
                              <w:t>Instalación de Servicios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321B9F3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C7DEB2A" wp14:editId="55B36BF8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D0D570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64F78A4C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C975728" w14:textId="77777777" w:rsidR="00D077E9" w:rsidRDefault="00D077E9" w:rsidP="00AB02A7">
            <w:pPr>
              <w:rPr>
                <w:noProof/>
              </w:rPr>
            </w:pPr>
          </w:p>
        </w:tc>
      </w:tr>
      <w:tr w:rsidR="00D077E9" w14:paraId="7314294E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0370890337D14EF1B466C09903D6A315"/>
              </w:placeholder>
              <w15:appearance w15:val="hidden"/>
            </w:sdtPr>
            <w:sdtEndPr/>
            <w:sdtContent>
              <w:p w14:paraId="07816D9D" w14:textId="6932196F" w:rsidR="00D077E9" w:rsidRDefault="000747A0" w:rsidP="00AB02A7">
                <w:pPr>
                  <w:rPr>
                    <w:noProof/>
                  </w:rPr>
                </w:pP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begin"/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instrText xml:space="preserve"> DATE  \@ "d MMMM"  \* MERGEFORMAT </w:instrTex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separate"/>
                </w:r>
                <w:r w:rsidR="00780D03">
                  <w:rPr>
                    <w:rStyle w:val="SubttuloCar"/>
                    <w:b w:val="0"/>
                    <w:noProof/>
                    <w:lang w:bidi="es-ES"/>
                  </w:rPr>
                  <w:t>9 octubre</w:t>
                </w:r>
                <w:r>
                  <w:rPr>
                    <w:rStyle w:val="SubttuloCar"/>
                    <w:b w:val="0"/>
                    <w:noProof/>
                    <w:lang w:bidi="es-ES"/>
                  </w:rPr>
                  <w:fldChar w:fldCharType="end"/>
                </w:r>
              </w:p>
            </w:sdtContent>
          </w:sdt>
          <w:p w14:paraId="0B56D803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5F41EE65" wp14:editId="7F6388B5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313869F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1DA99281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0D66272C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22F98154" w14:textId="2D45825E" w:rsidR="00D077E9" w:rsidRDefault="00B016BA" w:rsidP="00AB02A7">
            <w:pPr>
              <w:rPr>
                <w:noProof/>
              </w:rPr>
            </w:pPr>
            <w:sdt>
              <w:sdtPr>
                <w:rPr>
                  <w:noProof/>
                </w:rPr>
                <w:id w:val="-1740469667"/>
                <w:placeholder>
                  <w:docPart w:val="322805DBDE814B2AA5CD588A70F7EB90"/>
                </w:placeholder>
                <w15:appearance w15:val="hidden"/>
              </w:sdtPr>
              <w:sdtEndPr/>
              <w:sdtContent>
                <w:r w:rsidR="00C32A6E">
                  <w:rPr>
                    <w:noProof/>
                  </w:rPr>
                  <w:t>IES TRAFALGAR</w:t>
                </w:r>
              </w:sdtContent>
            </w:sdt>
          </w:p>
          <w:p w14:paraId="58E32BC9" w14:textId="6CD58B07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7B66B5F9662344268489D415F3F5F48A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EndPr/>
              <w:sdtContent>
                <w:r w:rsidR="00C32A6E">
                  <w:rPr>
                    <w:noProof/>
                  </w:rPr>
                  <w:t>Antonio Alba</w:t>
                </w:r>
              </w:sdtContent>
            </w:sdt>
          </w:p>
          <w:p w14:paraId="1E13A7AC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67817B89" w14:textId="574389A5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AF33405" wp14:editId="550473C1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82D22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0DA2D9B3" w14:textId="0D0334E7" w:rsidR="00081A1D" w:rsidRDefault="00081A1D" w:rsidP="00081A1D">
      <w:r>
        <w:lastRenderedPageBreak/>
        <w:t>¡¡Importante!!</w:t>
      </w:r>
    </w:p>
    <w:p w14:paraId="4F114C05" w14:textId="2309AB23" w:rsidR="00081A1D" w:rsidRDefault="00081A1D" w:rsidP="00081A1D">
      <w:r>
        <w:t>Antes de estas instalaciones actualizaremos los paquetes:</w:t>
      </w:r>
    </w:p>
    <w:p w14:paraId="44F71802" w14:textId="60952D6D" w:rsidR="00081A1D" w:rsidRDefault="00081A1D" w:rsidP="00081A1D">
      <w:pPr>
        <w:jc w:val="center"/>
      </w:pPr>
      <w:r>
        <w:rPr>
          <w:noProof/>
        </w:rPr>
        <w:drawing>
          <wp:inline distT="0" distB="0" distL="0" distR="0" wp14:anchorId="55FC9BD8" wp14:editId="56F380DD">
            <wp:extent cx="5190476" cy="1352381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37FB" w14:textId="38041B63" w:rsidR="00081A1D" w:rsidRDefault="00081A1D" w:rsidP="00081A1D">
      <w:pPr>
        <w:pStyle w:val="Ttulo1"/>
      </w:pPr>
      <w:proofErr w:type="spellStart"/>
      <w:r>
        <w:t>MySQL_Server</w:t>
      </w:r>
      <w:proofErr w:type="spellEnd"/>
    </w:p>
    <w:p w14:paraId="109B6615" w14:textId="739EFCBC" w:rsidR="001A510D" w:rsidRDefault="001A510D" w:rsidP="001A510D">
      <w:r>
        <w:t>Lo instalamos con:</w:t>
      </w:r>
    </w:p>
    <w:p w14:paraId="003AB758" w14:textId="115D5D16" w:rsidR="00081A1D" w:rsidRDefault="00684178" w:rsidP="001A510D">
      <w:pPr>
        <w:jc w:val="center"/>
      </w:pPr>
      <w:r>
        <w:rPr>
          <w:noProof/>
        </w:rPr>
        <w:drawing>
          <wp:inline distT="0" distB="0" distL="0" distR="0" wp14:anchorId="29FF7F25" wp14:editId="32A57A9B">
            <wp:extent cx="5328159" cy="4114800"/>
            <wp:effectExtent l="0" t="0" r="635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2542" cy="41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C120" w14:textId="560D4C14" w:rsidR="001A510D" w:rsidRDefault="001A510D" w:rsidP="001A510D">
      <w:r>
        <w:t>Verificamos que esté funcionando:</w:t>
      </w:r>
    </w:p>
    <w:p w14:paraId="572C8A02" w14:textId="6F667B82" w:rsidR="001A510D" w:rsidRDefault="001A510D" w:rsidP="001A510D">
      <w:pPr>
        <w:jc w:val="center"/>
      </w:pPr>
      <w:r>
        <w:rPr>
          <w:noProof/>
        </w:rPr>
        <w:lastRenderedPageBreak/>
        <w:drawing>
          <wp:inline distT="0" distB="0" distL="0" distR="0" wp14:anchorId="5F05F49F" wp14:editId="5657550B">
            <wp:extent cx="4667250" cy="3553231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9894" cy="355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E0C7" w14:textId="77777777" w:rsidR="001A510D" w:rsidRDefault="001A510D" w:rsidP="001A510D">
      <w:r>
        <w:t xml:space="preserve">Archivo de configuración más importante de </w:t>
      </w:r>
      <w:proofErr w:type="spellStart"/>
      <w:r>
        <w:t>MariaDB</w:t>
      </w:r>
      <w:proofErr w:type="spellEnd"/>
      <w:r>
        <w:t>:</w:t>
      </w:r>
    </w:p>
    <w:p w14:paraId="77F52A07" w14:textId="77777777" w:rsidR="001A510D" w:rsidRDefault="001A510D" w:rsidP="001A510D"/>
    <w:p w14:paraId="499D1560" w14:textId="135A3DE4" w:rsidR="001A510D" w:rsidRDefault="001A510D" w:rsidP="001A510D">
      <w:r>
        <w:t xml:space="preserve">    Ubicación: /</w:t>
      </w:r>
      <w:proofErr w:type="spellStart"/>
      <w:r>
        <w:t>etc</w:t>
      </w:r>
      <w:proofErr w:type="spellEnd"/>
      <w:r>
        <w:t>/</w:t>
      </w:r>
      <w:proofErr w:type="spellStart"/>
      <w:r>
        <w:t>mysql</w:t>
      </w:r>
      <w:proofErr w:type="spellEnd"/>
      <w:r>
        <w:t>/</w:t>
      </w:r>
      <w:proofErr w:type="spellStart"/>
      <w:r>
        <w:t>mariadb.conf.d</w:t>
      </w:r>
      <w:proofErr w:type="spellEnd"/>
      <w:r>
        <w:t>/50-server.cnf</w:t>
      </w:r>
    </w:p>
    <w:p w14:paraId="76863EE0" w14:textId="2DDD2375" w:rsidR="00081A1D" w:rsidRDefault="00081A1D" w:rsidP="00081A1D">
      <w:pPr>
        <w:pStyle w:val="Ttulo1"/>
      </w:pPr>
      <w:r>
        <w:t>PHP</w:t>
      </w:r>
    </w:p>
    <w:p w14:paraId="17A615C0" w14:textId="258EB37C" w:rsidR="00081A1D" w:rsidRDefault="001A510D" w:rsidP="00081A1D">
      <w:r>
        <w:t>Lo instalamos:</w:t>
      </w:r>
      <w:r>
        <w:br/>
      </w:r>
      <w:r>
        <w:rPr>
          <w:noProof/>
        </w:rPr>
        <w:drawing>
          <wp:inline distT="0" distB="0" distL="0" distR="0" wp14:anchorId="0ADC3E2A" wp14:editId="6F017266">
            <wp:extent cx="6371590" cy="329946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5C68" w14:textId="5EC378D0" w:rsidR="00780D03" w:rsidRDefault="00780D03">
      <w:pPr>
        <w:spacing w:after="200"/>
      </w:pPr>
      <w:r>
        <w:br w:type="page"/>
      </w:r>
    </w:p>
    <w:p w14:paraId="0BFEB468" w14:textId="5F9BC548" w:rsidR="001A510D" w:rsidRDefault="00780D03" w:rsidP="00081A1D">
      <w:r>
        <w:lastRenderedPageBreak/>
        <w:t>Comprobamos que funcione:</w:t>
      </w:r>
    </w:p>
    <w:p w14:paraId="75EC384A" w14:textId="38EBED22" w:rsidR="00780D03" w:rsidRDefault="00780D03" w:rsidP="00081A1D">
      <w:r>
        <w:rPr>
          <w:noProof/>
        </w:rPr>
        <w:drawing>
          <wp:inline distT="0" distB="0" distL="0" distR="0" wp14:anchorId="64F5A86E" wp14:editId="6ECC9137">
            <wp:extent cx="6371590" cy="35255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72470" w14:textId="77777777" w:rsidR="00780D03" w:rsidRDefault="00780D03" w:rsidP="00780D03">
      <w:r>
        <w:t>Archivo de configuración más importante de PHP:</w:t>
      </w:r>
    </w:p>
    <w:p w14:paraId="0AFDA359" w14:textId="77777777" w:rsidR="00780D03" w:rsidRDefault="00780D03" w:rsidP="00780D03"/>
    <w:p w14:paraId="4DF4F875" w14:textId="3F704BD3" w:rsidR="00780D03" w:rsidRDefault="00780D03" w:rsidP="00780D03">
      <w:r>
        <w:t xml:space="preserve">    Ubicación: /</w:t>
      </w:r>
      <w:proofErr w:type="spellStart"/>
      <w:r>
        <w:t>etc</w:t>
      </w:r>
      <w:proofErr w:type="spellEnd"/>
      <w:r>
        <w:t>/</w:t>
      </w:r>
      <w:proofErr w:type="spellStart"/>
      <w:r>
        <w:t>php</w:t>
      </w:r>
      <w:proofErr w:type="spellEnd"/>
      <w:r>
        <w:t>/{versión}/</w:t>
      </w:r>
      <w:proofErr w:type="spellStart"/>
      <w:r>
        <w:t>cli</w:t>
      </w:r>
      <w:proofErr w:type="spellEnd"/>
      <w:r>
        <w:t>/php.ini</w:t>
      </w:r>
    </w:p>
    <w:p w14:paraId="4EFD3A53" w14:textId="5219A3DC" w:rsidR="00081A1D" w:rsidRDefault="00081A1D" w:rsidP="00081A1D">
      <w:pPr>
        <w:pStyle w:val="Ttulo1"/>
      </w:pPr>
      <w:proofErr w:type="spellStart"/>
      <w:r>
        <w:t>PHPMyAdmin</w:t>
      </w:r>
      <w:proofErr w:type="spellEnd"/>
    </w:p>
    <w:p w14:paraId="1CD7CA8B" w14:textId="77777777" w:rsidR="00081A1D" w:rsidRDefault="00081A1D" w:rsidP="00081A1D"/>
    <w:p w14:paraId="7649A97F" w14:textId="1D8205FF" w:rsidR="00081A1D" w:rsidRDefault="00081A1D" w:rsidP="00081A1D">
      <w:pPr>
        <w:pStyle w:val="Ttulo1"/>
      </w:pPr>
      <w:r>
        <w:t>FTP</w:t>
      </w:r>
    </w:p>
    <w:p w14:paraId="202CD6C3" w14:textId="77777777" w:rsidR="00081A1D" w:rsidRDefault="00081A1D" w:rsidP="00081A1D"/>
    <w:p w14:paraId="10D2058F" w14:textId="7337C97C" w:rsidR="00081A1D" w:rsidRDefault="00081A1D" w:rsidP="00081A1D">
      <w:pPr>
        <w:pStyle w:val="Ttulo1"/>
      </w:pPr>
      <w:r>
        <w:t>NGINX</w:t>
      </w:r>
    </w:p>
    <w:p w14:paraId="3E39814C" w14:textId="77777777" w:rsidR="00081A1D" w:rsidRDefault="00081A1D" w:rsidP="00081A1D"/>
    <w:p w14:paraId="60D416C9" w14:textId="3F222623" w:rsidR="00DC1854" w:rsidRDefault="00081A1D" w:rsidP="00081A1D">
      <w:pPr>
        <w:pStyle w:val="Ttulo1"/>
      </w:pPr>
      <w:r>
        <w:t>Tomcat</w:t>
      </w:r>
    </w:p>
    <w:p w14:paraId="1C1DEB47" w14:textId="77777777" w:rsidR="00081A1D" w:rsidRPr="00DC1854" w:rsidRDefault="00081A1D" w:rsidP="00081A1D"/>
    <w:sectPr w:rsidR="00081A1D" w:rsidRPr="00DC1854" w:rsidSect="00AB02A7">
      <w:headerReference w:type="default" r:id="rId13"/>
      <w:footerReference w:type="default" r:id="rId14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D3DB6" w14:textId="77777777" w:rsidR="00B016BA" w:rsidRDefault="00B016BA">
      <w:r>
        <w:separator/>
      </w:r>
    </w:p>
    <w:p w14:paraId="24F52C30" w14:textId="77777777" w:rsidR="00B016BA" w:rsidRDefault="00B016BA"/>
  </w:endnote>
  <w:endnote w:type="continuationSeparator" w:id="0">
    <w:p w14:paraId="3F73E039" w14:textId="77777777" w:rsidR="00B016BA" w:rsidRDefault="00B016BA">
      <w:r>
        <w:continuationSeparator/>
      </w:r>
    </w:p>
    <w:p w14:paraId="5B6DC299" w14:textId="77777777" w:rsidR="00B016BA" w:rsidRDefault="00B016B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noProof/>
      </w:rPr>
      <w:id w:val="-890194395"/>
      <w:docPartObj>
        <w:docPartGallery w:val="Page Numbers (Bottom of Page)"/>
        <w:docPartUnique/>
      </w:docPartObj>
    </w:sdtPr>
    <w:sdtEndPr/>
    <w:sdtContent>
      <w:p w14:paraId="6F7998D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26E94C92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80796" w14:textId="77777777" w:rsidR="00B016BA" w:rsidRDefault="00B016BA">
      <w:r>
        <w:separator/>
      </w:r>
    </w:p>
    <w:p w14:paraId="4ED7BF7C" w14:textId="77777777" w:rsidR="00B016BA" w:rsidRDefault="00B016BA"/>
  </w:footnote>
  <w:footnote w:type="continuationSeparator" w:id="0">
    <w:p w14:paraId="53B9F315" w14:textId="77777777" w:rsidR="00B016BA" w:rsidRDefault="00B016BA">
      <w:r>
        <w:continuationSeparator/>
      </w:r>
    </w:p>
    <w:p w14:paraId="1FAF5262" w14:textId="77777777" w:rsidR="00B016BA" w:rsidRDefault="00B016B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6C117599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3585E0E5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74D96890" w14:textId="77777777" w:rsidR="00D077E9" w:rsidRDefault="00D077E9" w:rsidP="00D077E9">
    <w:pPr>
      <w:pStyle w:val="Encabezado"/>
      <w:rPr>
        <w:noProof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6E"/>
    <w:rsid w:val="0002482E"/>
    <w:rsid w:val="00050324"/>
    <w:rsid w:val="00065190"/>
    <w:rsid w:val="000747A0"/>
    <w:rsid w:val="00081A1D"/>
    <w:rsid w:val="000A0150"/>
    <w:rsid w:val="000E63C9"/>
    <w:rsid w:val="00130E9D"/>
    <w:rsid w:val="00150A6D"/>
    <w:rsid w:val="00185B35"/>
    <w:rsid w:val="001A510D"/>
    <w:rsid w:val="001F2BC8"/>
    <w:rsid w:val="001F5F6B"/>
    <w:rsid w:val="00202479"/>
    <w:rsid w:val="00243EBC"/>
    <w:rsid w:val="00246A35"/>
    <w:rsid w:val="00284348"/>
    <w:rsid w:val="00292DA5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4110DE"/>
    <w:rsid w:val="00430A43"/>
    <w:rsid w:val="0044085A"/>
    <w:rsid w:val="004B21A5"/>
    <w:rsid w:val="004E5FEE"/>
    <w:rsid w:val="005037F0"/>
    <w:rsid w:val="00516A86"/>
    <w:rsid w:val="005275F6"/>
    <w:rsid w:val="00572102"/>
    <w:rsid w:val="005C4C78"/>
    <w:rsid w:val="005F1BB0"/>
    <w:rsid w:val="00647017"/>
    <w:rsid w:val="00656C4D"/>
    <w:rsid w:val="00684178"/>
    <w:rsid w:val="006E5716"/>
    <w:rsid w:val="00710135"/>
    <w:rsid w:val="007302B3"/>
    <w:rsid w:val="00730733"/>
    <w:rsid w:val="007309A6"/>
    <w:rsid w:val="00730E3A"/>
    <w:rsid w:val="00736AAF"/>
    <w:rsid w:val="00765B2A"/>
    <w:rsid w:val="00780D03"/>
    <w:rsid w:val="00783A34"/>
    <w:rsid w:val="00785AC1"/>
    <w:rsid w:val="007C6B52"/>
    <w:rsid w:val="007D16C5"/>
    <w:rsid w:val="00862FE4"/>
    <w:rsid w:val="0086389A"/>
    <w:rsid w:val="0087605E"/>
    <w:rsid w:val="008941AE"/>
    <w:rsid w:val="008B1FEE"/>
    <w:rsid w:val="00903C32"/>
    <w:rsid w:val="00916B16"/>
    <w:rsid w:val="009173B9"/>
    <w:rsid w:val="00931256"/>
    <w:rsid w:val="0093335D"/>
    <w:rsid w:val="0093613E"/>
    <w:rsid w:val="00943026"/>
    <w:rsid w:val="00966B81"/>
    <w:rsid w:val="00977F79"/>
    <w:rsid w:val="009C7720"/>
    <w:rsid w:val="00A23AFA"/>
    <w:rsid w:val="00A31B3E"/>
    <w:rsid w:val="00A532F3"/>
    <w:rsid w:val="00A60B59"/>
    <w:rsid w:val="00A8489E"/>
    <w:rsid w:val="00AB02A7"/>
    <w:rsid w:val="00AC260A"/>
    <w:rsid w:val="00AC29F3"/>
    <w:rsid w:val="00B016BA"/>
    <w:rsid w:val="00B231E5"/>
    <w:rsid w:val="00C02B87"/>
    <w:rsid w:val="00C32A6E"/>
    <w:rsid w:val="00C4086D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1854"/>
    <w:rsid w:val="00DC706A"/>
    <w:rsid w:val="00DD152F"/>
    <w:rsid w:val="00DE213F"/>
    <w:rsid w:val="00DF027C"/>
    <w:rsid w:val="00E00A32"/>
    <w:rsid w:val="00E22ACD"/>
    <w:rsid w:val="00E620B0"/>
    <w:rsid w:val="00E81B40"/>
    <w:rsid w:val="00EF555B"/>
    <w:rsid w:val="00F027BB"/>
    <w:rsid w:val="00F11DCF"/>
    <w:rsid w:val="00F162EA"/>
    <w:rsid w:val="00F52D27"/>
    <w:rsid w:val="00F83527"/>
    <w:rsid w:val="00F905A4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CF01942"/>
  <w15:docId w15:val="{A9463CD6-7121-47C4-99EF-CDF706431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0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W2\AppData\Local\Microsoft\Office\16.0\DTS\es-ES%7b5819C38D-860D-4EAE-A5CD-9D8CFFB74C71%7d\%7bBE6CD98B-528E-4952-AE5A-F7D6F9E4F18F%7dtf16392850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370890337D14EF1B466C09903D6A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2BA2AE-CC40-4604-BFC2-A26BDF000EA4}"/>
      </w:docPartPr>
      <w:docPartBody>
        <w:p w:rsidR="00A0173B" w:rsidRDefault="00EA44FC">
          <w:pPr>
            <w:pStyle w:val="0370890337D14EF1B466C09903D6A315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octubre 4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322805DBDE814B2AA5CD588A70F7EB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FC91A0-E5E3-4B88-B92D-3D0DA9DF1FEA}"/>
      </w:docPartPr>
      <w:docPartBody>
        <w:p w:rsidR="00A0173B" w:rsidRDefault="00EA44FC">
          <w:pPr>
            <w:pStyle w:val="322805DBDE814B2AA5CD588A70F7EB90"/>
          </w:pPr>
          <w:r>
            <w:rPr>
              <w:noProof/>
              <w:lang w:bidi="es-ES"/>
            </w:rPr>
            <w:t>NOMBRE DE LA COMPAÑÍA</w:t>
          </w:r>
        </w:p>
      </w:docPartBody>
    </w:docPart>
    <w:docPart>
      <w:docPartPr>
        <w:name w:val="7B66B5F9662344268489D415F3F5F4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B95B6-6CD6-4571-BDDC-77008875F833}"/>
      </w:docPartPr>
      <w:docPartBody>
        <w:p w:rsidR="00A0173B" w:rsidRDefault="00EA44FC">
          <w:pPr>
            <w:pStyle w:val="7B66B5F9662344268489D415F3F5F48A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FC"/>
    <w:rsid w:val="003C1FAC"/>
    <w:rsid w:val="006B1A83"/>
    <w:rsid w:val="00A0173B"/>
    <w:rsid w:val="00EA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44546A" w:themeColor="text2"/>
      <w:spacing w:val="20"/>
      <w:sz w:val="32"/>
      <w:lang w:eastAsia="en-US"/>
    </w:rPr>
  </w:style>
  <w:style w:type="paragraph" w:customStyle="1" w:styleId="0370890337D14EF1B466C09903D6A315">
    <w:name w:val="0370890337D14EF1B466C09903D6A315"/>
  </w:style>
  <w:style w:type="paragraph" w:customStyle="1" w:styleId="322805DBDE814B2AA5CD588A70F7EB90">
    <w:name w:val="322805DBDE814B2AA5CD588A70F7EB90"/>
  </w:style>
  <w:style w:type="paragraph" w:customStyle="1" w:styleId="7B66B5F9662344268489D415F3F5F48A">
    <w:name w:val="7B66B5F9662344268489D415F3F5F4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Antonio Alba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{BE6CD98B-528E-4952-AE5A-F7D6F9E4F18F}tf16392850_win32.dotx</Template>
  <TotalTime>48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DAW2</dc:creator>
  <cp:keywords/>
  <cp:lastModifiedBy>DAW2</cp:lastModifiedBy>
  <cp:revision>6</cp:revision>
  <cp:lastPrinted>2024-10-09T19:46:00Z</cp:lastPrinted>
  <dcterms:created xsi:type="dcterms:W3CDTF">2024-10-09T18:46:00Z</dcterms:created>
  <dcterms:modified xsi:type="dcterms:W3CDTF">2024-10-09T19:46:00Z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